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62"/>
        <w:gridCol w:w="423"/>
        <w:gridCol w:w="6607"/>
      </w:tblGrid>
      <w:tr w:rsidR="007C6DC6" w:rsidRPr="00CA16E3" w:rsidTr="007C6DC6">
        <w:trPr>
          <w:trHeight w:val="2112"/>
        </w:trPr>
        <w:tc>
          <w:tcPr>
            <w:tcW w:w="3662" w:type="dxa"/>
            <w:vMerge w:val="restart"/>
            <w:tcBorders>
              <w:bottom w:val="nil"/>
            </w:tcBorders>
            <w:vAlign w:val="center"/>
          </w:tcPr>
          <w:p w:rsidR="007C6DC6" w:rsidRPr="007C6DC6" w:rsidRDefault="007C6DC6" w:rsidP="00BC4E21">
            <w:pPr>
              <w:pStyle w:val="Informacin"/>
              <w:ind w:right="-404"/>
              <w:rPr>
                <w:rStyle w:val="Textoennegrita"/>
                <w:rFonts w:asciiTheme="minorHAnsi" w:hAnsiTheme="minorHAnsi" w:cstheme="minorHAnsi"/>
                <w:b w:val="0"/>
                <w:bCs w:val="0"/>
                <w:color w:val="666666"/>
                <w:sz w:val="24"/>
                <w:szCs w:val="24"/>
                <w:lang w:val="es-ES_tradnl"/>
              </w:rPr>
            </w:pPr>
            <w:bookmarkStart w:id="0" w:name="_GoBack" w:colFirst="0" w:colLast="0"/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73197BB" wp14:editId="2496C244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-2668905</wp:posOffset>
                  </wp:positionV>
                  <wp:extent cx="1615440" cy="2011680"/>
                  <wp:effectExtent l="0" t="0" r="3810" b="7620"/>
                  <wp:wrapNone/>
                  <wp:docPr id="168" name="Picture 1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C6DC6">
              <w:rPr>
                <w:rFonts w:asciiTheme="minorHAnsi" w:hAnsiTheme="minorHAnsi" w:cstheme="minorHAnsi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2ADE1ABD" wp14:editId="25B48F71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1623695</wp:posOffset>
                      </wp:positionV>
                      <wp:extent cx="337185" cy="333375"/>
                      <wp:effectExtent l="0" t="0" r="5715" b="9525"/>
                      <wp:wrapTight wrapText="bothSides">
                        <wp:wrapPolygon edited="0">
                          <wp:start x="3661" y="0"/>
                          <wp:lineTo x="0" y="3703"/>
                          <wp:lineTo x="0" y="16046"/>
                          <wp:lineTo x="3661" y="20983"/>
                          <wp:lineTo x="18305" y="20983"/>
                          <wp:lineTo x="20746" y="17280"/>
                          <wp:lineTo x="20746" y="4937"/>
                          <wp:lineTo x="15864" y="0"/>
                          <wp:lineTo x="3661" y="0"/>
                        </wp:wrapPolygon>
                      </wp:wrapTight>
                      <wp:docPr id="1" name="Grupo 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2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3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3ACE8A" id="Grupo 1" o:spid="_x0000_s1026" alt="Icono de gps" style="position:absolute;margin-left:10pt;margin-top:127.85pt;width:26.55pt;height:26.25pt;z-index:-251658240;mso-width-relative:margin;mso-height-relative:margin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">
                        <v:imagedata r:id="rId12" o:title="Icono de GPS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  <w:r w:rsidRPr="007C6DC6">
              <w:rPr>
                <w:rFonts w:asciiTheme="minorHAnsi" w:hAnsiTheme="minorHAnsi" w:cstheme="minorHAnsi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DE35839" wp14:editId="25BC5DAC">
                      <wp:simplePos x="0" y="0"/>
                      <wp:positionH relativeFrom="column">
                        <wp:posOffset>163830</wp:posOffset>
                      </wp:positionH>
                      <wp:positionV relativeFrom="paragraph">
                        <wp:posOffset>2238375</wp:posOffset>
                      </wp:positionV>
                      <wp:extent cx="337820" cy="337185"/>
                      <wp:effectExtent l="0" t="0" r="5080" b="5715"/>
                      <wp:wrapTight wrapText="bothSides">
                        <wp:wrapPolygon edited="0">
                          <wp:start x="3654" y="0"/>
                          <wp:lineTo x="0" y="3661"/>
                          <wp:lineTo x="0" y="17085"/>
                          <wp:lineTo x="2436" y="20746"/>
                          <wp:lineTo x="18271" y="20746"/>
                          <wp:lineTo x="20707" y="17085"/>
                          <wp:lineTo x="20707" y="2441"/>
                          <wp:lineTo x="15835" y="0"/>
                          <wp:lineTo x="3654" y="0"/>
                        </wp:wrapPolygon>
                      </wp:wrapTight>
                      <wp:docPr id="4" name="Grupo 4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5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6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EC4489" id="Grupo 4" o:spid="_x0000_s1026" alt="icono de teléfono" style="position:absolute;margin-left:12.9pt;margin-top:176.25pt;width:26.6pt;height:26.55pt;z-index:-251657216;mso-width-relative:margin;mso-height-relative:margin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JLoECjYAAB4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">
                        <v:imagedata r:id="rId14" o:title="Icono de teléfono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  <w:r w:rsidRPr="007C6DC6">
              <w:rPr>
                <w:rFonts w:asciiTheme="minorHAnsi" w:hAnsiTheme="minorHAnsi" w:cstheme="minorHAnsi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46625697" wp14:editId="45A0C728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2807970</wp:posOffset>
                      </wp:positionV>
                      <wp:extent cx="338455" cy="346075"/>
                      <wp:effectExtent l="0" t="0" r="4445" b="0"/>
                      <wp:wrapTight wrapText="bothSides">
                        <wp:wrapPolygon edited="0">
                          <wp:start x="4863" y="0"/>
                          <wp:lineTo x="0" y="2378"/>
                          <wp:lineTo x="0" y="15457"/>
                          <wp:lineTo x="1216" y="19024"/>
                          <wp:lineTo x="3647" y="20213"/>
                          <wp:lineTo x="18236" y="20213"/>
                          <wp:lineTo x="20668" y="17835"/>
                          <wp:lineTo x="20668" y="1189"/>
                          <wp:lineTo x="14589" y="0"/>
                          <wp:lineTo x="4863" y="0"/>
                        </wp:wrapPolygon>
                      </wp:wrapTight>
                      <wp:docPr id="7" name="Grupo 7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9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0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A4CD31" id="Grupo 7" o:spid="_x0000_s1026" alt="icono de correo electrónico" style="position:absolute;margin-left:12.6pt;margin-top:221.1pt;width:26.65pt;height:27.25pt;z-index:-251656192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KqoCjQAAJb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">
                        <v:imagedata r:id="rId16" o:title="Icono de correo electrónico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  <w:vAlign w:val="center"/>
          </w:tcPr>
          <w:p w:rsidR="007C6DC6" w:rsidRPr="007C6DC6" w:rsidRDefault="007C6DC6" w:rsidP="007C6DC6">
            <w:pPr>
              <w:pStyle w:val="Informacin"/>
              <w:rPr>
                <w:rFonts w:asciiTheme="minorHAnsi" w:hAnsiTheme="minorHAnsi" w:cstheme="minorHAnsi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7C6DC6" w:rsidRDefault="007C6DC6" w:rsidP="007C6DC6">
            <w:pPr>
              <w:pStyle w:val="Ttulo"/>
            </w:pPr>
            <w:r w:rsidRPr="00665F95">
              <w:rPr>
                <w:lang w:bidi="es-ES"/>
              </w:rPr>
              <w:br/>
            </w:r>
            <w:r>
              <w:t xml:space="preserve">CURRICULUM VITAE </w:t>
            </w:r>
          </w:p>
          <w:p w:rsidR="009E2F91" w:rsidRDefault="009E2F91" w:rsidP="009E2F91">
            <w:r>
              <w:t>Rosario Noemí Tzul Lacan</w:t>
            </w:r>
          </w:p>
          <w:p w:rsidR="009E2F91" w:rsidRDefault="009E2F91" w:rsidP="009E2F91">
            <w:r>
              <w:t xml:space="preserve">Secretaria Bilingüe </w:t>
            </w:r>
          </w:p>
          <w:p w:rsidR="009E2F91" w:rsidRDefault="009E2F91" w:rsidP="009E2F91">
            <w:r>
              <w:t>DPI: 39848758138470</w:t>
            </w:r>
          </w:p>
          <w:p w:rsidR="00BC4E21" w:rsidRPr="009E2F91" w:rsidRDefault="009E2F91" w:rsidP="009E2F91">
            <w:r>
              <w:t>Av. 5-23 Altos de Primavera zona 4 Villa Nueva.</w:t>
            </w:r>
          </w:p>
          <w:p w:rsidR="007C6DC6" w:rsidRPr="007C6DC6" w:rsidRDefault="007C6DC6" w:rsidP="007C6DC6">
            <w:pPr>
              <w:pStyle w:val="Ttulo2"/>
              <w:rPr>
                <w:rFonts w:asciiTheme="minorHAnsi" w:hAnsiTheme="minorHAnsi" w:cstheme="minorHAnsi"/>
                <w:szCs w:val="24"/>
              </w:rPr>
            </w:pPr>
            <w:r w:rsidRPr="007C6DC6">
              <w:rPr>
                <w:rFonts w:asciiTheme="minorHAnsi" w:hAnsiTheme="minorHAnsi" w:cstheme="minorHAnsi"/>
                <w:szCs w:val="24"/>
              </w:rPr>
              <w:t>Experiencia</w:t>
            </w:r>
          </w:p>
          <w:p w:rsidR="007C6DC6" w:rsidRPr="007C6DC6" w:rsidRDefault="007C6DC6" w:rsidP="007C6DC6">
            <w:pPr>
              <w:pStyle w:val="Fech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2013</w:t>
            </w:r>
            <w:r w:rsidRPr="007C6DC6">
              <w:rPr>
                <w:rFonts w:asciiTheme="minorHAnsi" w:eastAsia="Calibri" w:hAnsiTheme="minorHAnsi" w:cstheme="minorHAnsi"/>
                <w:sz w:val="24"/>
                <w:szCs w:val="24"/>
                <w:lang w:bidi="es-ES"/>
              </w:rPr>
              <w:t>-</w:t>
            </w: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2015</w:t>
            </w:r>
          </w:p>
          <w:p w:rsidR="007C6DC6" w:rsidRPr="007C6DC6" w:rsidRDefault="007C6DC6" w:rsidP="007C6DC6">
            <w:pPr>
              <w:pStyle w:val="Experiencia"/>
              <w:spacing w:line="216" w:lineRule="auto"/>
              <w:rPr>
                <w:rFonts w:asciiTheme="minorHAnsi" w:hAnsiTheme="minorHAnsi" w:cstheme="minorHAnsi"/>
                <w:sz w:val="24"/>
              </w:rPr>
            </w:pPr>
            <w:r w:rsidRPr="007C6DC6">
              <w:rPr>
                <w:rStyle w:val="Textoennegrita"/>
                <w:rFonts w:asciiTheme="minorHAnsi" w:eastAsia="Calibri" w:hAnsiTheme="minorHAnsi" w:cstheme="minorHAnsi"/>
                <w:sz w:val="24"/>
                <w:lang w:bidi="es-ES"/>
              </w:rPr>
              <w:t xml:space="preserve"> </w:t>
            </w:r>
            <w:r w:rsidRPr="007C6DC6">
              <w:rPr>
                <w:rFonts w:asciiTheme="minorHAnsi" w:hAnsiTheme="minorHAnsi" w:cstheme="minorHAnsi"/>
                <w:sz w:val="24"/>
              </w:rPr>
              <w:t>Comerciante</w:t>
            </w:r>
          </w:p>
          <w:p w:rsidR="007C6DC6" w:rsidRPr="007C6DC6" w:rsidRDefault="007C6DC6" w:rsidP="007C6DC6">
            <w:pPr>
              <w:pStyle w:val="Fech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2016</w:t>
            </w:r>
            <w:r w:rsidRPr="007C6DC6">
              <w:rPr>
                <w:rFonts w:asciiTheme="minorHAnsi" w:eastAsia="Calibri" w:hAnsiTheme="minorHAnsi" w:cstheme="minorHAnsi"/>
                <w:sz w:val="24"/>
                <w:szCs w:val="24"/>
                <w:lang w:bidi="es-ES"/>
              </w:rPr>
              <w:t>-</w:t>
            </w: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2016</w:t>
            </w:r>
          </w:p>
          <w:p w:rsidR="007C6DC6" w:rsidRPr="007C6DC6" w:rsidRDefault="007C6DC6" w:rsidP="007C6DC6">
            <w:pPr>
              <w:pStyle w:val="Experiencia"/>
              <w:spacing w:line="216" w:lineRule="auto"/>
              <w:rPr>
                <w:rFonts w:asciiTheme="minorHAnsi" w:hAnsiTheme="minorHAnsi" w:cstheme="minorHAnsi"/>
                <w:sz w:val="24"/>
              </w:rPr>
            </w:pPr>
            <w:r w:rsidRPr="007C6DC6">
              <w:rPr>
                <w:rStyle w:val="Textoennegrita"/>
                <w:rFonts w:asciiTheme="minorHAnsi" w:eastAsia="Calibri" w:hAnsiTheme="minorHAnsi" w:cstheme="minorHAnsi"/>
                <w:sz w:val="24"/>
                <w:lang w:bidi="es-ES"/>
              </w:rPr>
              <w:t xml:space="preserve"> </w:t>
            </w:r>
            <w:r w:rsidRPr="007C6DC6">
              <w:rPr>
                <w:rFonts w:asciiTheme="minorHAnsi" w:hAnsiTheme="minorHAnsi" w:cstheme="minorHAnsi"/>
                <w:sz w:val="24"/>
              </w:rPr>
              <w:t>Ayudante de Cocinera</w:t>
            </w:r>
          </w:p>
          <w:p w:rsidR="007C6DC6" w:rsidRPr="007C6DC6" w:rsidRDefault="007C6DC6" w:rsidP="007C6DC6">
            <w:pPr>
              <w:pStyle w:val="Fech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2017</w:t>
            </w:r>
            <w:r w:rsidRPr="007C6DC6">
              <w:rPr>
                <w:rFonts w:asciiTheme="minorHAnsi" w:eastAsia="Calibri" w:hAnsiTheme="minorHAnsi" w:cstheme="minorHAnsi"/>
                <w:sz w:val="24"/>
                <w:szCs w:val="24"/>
                <w:lang w:bidi="es-ES"/>
              </w:rPr>
              <w:t>-</w:t>
            </w: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2018</w:t>
            </w:r>
          </w:p>
          <w:p w:rsidR="007C6DC6" w:rsidRPr="007C6DC6" w:rsidRDefault="007C6DC6" w:rsidP="007C6DC6">
            <w:pPr>
              <w:pStyle w:val="Experiencia"/>
              <w:spacing w:line="216" w:lineRule="auto"/>
              <w:rPr>
                <w:rFonts w:asciiTheme="minorHAnsi" w:hAnsiTheme="minorHAnsi" w:cstheme="minorHAnsi"/>
                <w:sz w:val="24"/>
              </w:rPr>
            </w:pPr>
            <w:r w:rsidRPr="007C6DC6">
              <w:rPr>
                <w:rStyle w:val="Textoennegrita"/>
                <w:rFonts w:asciiTheme="minorHAnsi" w:eastAsia="Calibri" w:hAnsiTheme="minorHAnsi" w:cstheme="minorHAnsi"/>
                <w:sz w:val="24"/>
                <w:lang w:bidi="es-ES"/>
              </w:rPr>
              <w:t xml:space="preserve"> </w:t>
            </w:r>
            <w:r w:rsidRPr="007C6DC6">
              <w:rPr>
                <w:rFonts w:asciiTheme="minorHAnsi" w:hAnsiTheme="minorHAnsi" w:cstheme="minorHAnsi"/>
                <w:sz w:val="24"/>
              </w:rPr>
              <w:t>Asistente de Salón de Belleza</w:t>
            </w:r>
          </w:p>
          <w:p w:rsidR="007C6DC6" w:rsidRPr="007C6DC6" w:rsidRDefault="007C6DC6" w:rsidP="007C6DC6">
            <w:pPr>
              <w:pStyle w:val="Fech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2019</w:t>
            </w:r>
            <w:r w:rsidRPr="007C6DC6">
              <w:rPr>
                <w:rFonts w:asciiTheme="minorHAnsi" w:eastAsia="Calibri" w:hAnsiTheme="minorHAnsi" w:cstheme="minorHAnsi"/>
                <w:sz w:val="24"/>
                <w:szCs w:val="24"/>
                <w:lang w:bidi="es-ES"/>
              </w:rPr>
              <w:t>-</w:t>
            </w: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2021</w:t>
            </w:r>
          </w:p>
          <w:p w:rsidR="007C6DC6" w:rsidRPr="007C6DC6" w:rsidRDefault="007C6DC6" w:rsidP="007C6DC6">
            <w:pPr>
              <w:pStyle w:val="Experiencia"/>
              <w:spacing w:line="216" w:lineRule="auto"/>
              <w:rPr>
                <w:rFonts w:asciiTheme="minorHAnsi" w:hAnsiTheme="minorHAnsi" w:cstheme="minorHAnsi"/>
                <w:sz w:val="24"/>
              </w:rPr>
            </w:pPr>
            <w:r w:rsidRPr="007C6DC6">
              <w:rPr>
                <w:rFonts w:asciiTheme="minorHAnsi" w:hAnsiTheme="minorHAnsi" w:cstheme="minorHAnsi"/>
                <w:sz w:val="24"/>
              </w:rPr>
              <w:t>Estudiante</w:t>
            </w:r>
          </w:p>
          <w:p w:rsidR="007C6DC6" w:rsidRPr="007C6DC6" w:rsidRDefault="007C6DC6" w:rsidP="007C6DC6">
            <w:pPr>
              <w:pStyle w:val="Ttulo2"/>
              <w:rPr>
                <w:rFonts w:asciiTheme="minorHAnsi" w:hAnsiTheme="minorHAnsi" w:cstheme="minorHAnsi"/>
                <w:szCs w:val="24"/>
              </w:rPr>
            </w:pPr>
            <w:r w:rsidRPr="007C6DC6">
              <w:rPr>
                <w:rFonts w:asciiTheme="minorHAnsi" w:hAnsiTheme="minorHAnsi" w:cstheme="minorHAnsi"/>
                <w:szCs w:val="24"/>
              </w:rPr>
              <w:t>Estudios Efectuados</w:t>
            </w:r>
          </w:p>
          <w:p w:rsidR="007C6DC6" w:rsidRPr="007C6DC6" w:rsidRDefault="007C6DC6" w:rsidP="007C6DC6">
            <w:pPr>
              <w:pStyle w:val="Listaconviet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Primaria: Escuela Eterna Primavera</w:t>
            </w:r>
          </w:p>
          <w:p w:rsidR="007C6DC6" w:rsidRPr="007C6DC6" w:rsidRDefault="007C6DC6" w:rsidP="007C6DC6">
            <w:pPr>
              <w:pStyle w:val="Listaconviet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Básicos: INEB LINDA VISTA</w:t>
            </w:r>
          </w:p>
          <w:p w:rsidR="007C6DC6" w:rsidRPr="007C6DC6" w:rsidRDefault="007C6DC6" w:rsidP="007C6DC6">
            <w:pPr>
              <w:pStyle w:val="Listaconviet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Diversificado: Instituto Profesional de Computación (IPC)</w:t>
            </w:r>
          </w:p>
          <w:sdt>
            <w:sdtPr>
              <w:rPr>
                <w:rFonts w:asciiTheme="minorHAnsi" w:hAnsiTheme="minorHAnsi" w:cstheme="minorHAnsi"/>
                <w:szCs w:val="24"/>
              </w:rPr>
              <w:id w:val="855706556"/>
              <w:placeholder>
                <w:docPart w:val="BE0DD1BE80284726B4CA8DD36A229BDB"/>
              </w:placeholder>
              <w:temporary/>
              <w:showingPlcHdr/>
              <w15:appearance w15:val="hidden"/>
            </w:sdtPr>
            <w:sdtContent>
              <w:p w:rsidR="007C6DC6" w:rsidRPr="007C6DC6" w:rsidRDefault="007C6DC6" w:rsidP="007C6DC6">
                <w:pPr>
                  <w:pStyle w:val="Ttulo2"/>
                  <w:rPr>
                    <w:rFonts w:asciiTheme="minorHAnsi" w:hAnsiTheme="minorHAnsi" w:cstheme="minorHAnsi"/>
                    <w:szCs w:val="24"/>
                  </w:rPr>
                </w:pPr>
                <w:r w:rsidRPr="007C6DC6">
                  <w:rPr>
                    <w:rFonts w:asciiTheme="minorHAnsi" w:hAnsiTheme="minorHAnsi" w:cstheme="minorHAnsi"/>
                    <w:szCs w:val="24"/>
                  </w:rPr>
                  <w:t>Referencias</w:t>
                </w:r>
              </w:p>
            </w:sdtContent>
          </w:sdt>
          <w:p w:rsidR="007C6DC6" w:rsidRDefault="007C6DC6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José Madero: Gerente General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tel.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r w:rsidR="00BC4E21">
              <w:rPr>
                <w:rFonts w:asciiTheme="minorHAnsi" w:hAnsiTheme="minorHAnsi" w:cstheme="minorHAnsi"/>
                <w:sz w:val="24"/>
                <w:szCs w:val="24"/>
              </w:rPr>
              <w:t>869046763</w:t>
            </w: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Armando Paredes: Jefe de Publicidad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tel.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: 73547624</w:t>
            </w: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Alonso Fonseca: Licenciado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tel.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: 40936498</w:t>
            </w: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C4E21" w:rsidRPr="007C6DC6" w:rsidRDefault="00BC4E21" w:rsidP="007C6DC6"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Pedro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Alcantarinas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Maestro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tel.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: 48634490</w:t>
            </w:r>
          </w:p>
        </w:tc>
      </w:tr>
      <w:tr w:rsidR="007C6DC6" w:rsidRPr="007C6DC6" w:rsidTr="007C6DC6">
        <w:trPr>
          <w:trHeight w:val="1589"/>
        </w:trPr>
        <w:tc>
          <w:tcPr>
            <w:tcW w:w="3662" w:type="dxa"/>
            <w:vMerge/>
            <w:tcBorders>
              <w:bottom w:val="nil"/>
            </w:tcBorders>
            <w:vAlign w:val="center"/>
          </w:tcPr>
          <w:p w:rsidR="007C6DC6" w:rsidRPr="007C6DC6" w:rsidRDefault="007C6DC6" w:rsidP="007C6DC6">
            <w:pPr>
              <w:pStyle w:val="Textoindependiente"/>
              <w:kinsoku w:val="0"/>
              <w:overflowPunct w:val="0"/>
              <w:ind w:right="-404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7C6DC6" w:rsidRPr="007C6DC6" w:rsidRDefault="007C6DC6" w:rsidP="007C6DC6">
            <w:pPr>
              <w:pStyle w:val="Textoindependiente"/>
              <w:kinsoku w:val="0"/>
              <w:overflowPunct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607" w:type="dxa"/>
            <w:tcBorders>
              <w:bottom w:val="nil"/>
            </w:tcBorders>
            <w:vAlign w:val="bottom"/>
          </w:tcPr>
          <w:p w:rsidR="007C6DC6" w:rsidRPr="007C6DC6" w:rsidRDefault="007C6DC6" w:rsidP="007C6DC6">
            <w:pPr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bookmarkEnd w:id="0"/>
    </w:tbl>
    <w:p w:rsidR="00BC4E21" w:rsidRPr="007C6DC6" w:rsidRDefault="00BC4E21">
      <w:pPr>
        <w:pStyle w:val="Textoindependiente"/>
        <w:rPr>
          <w:rFonts w:asciiTheme="minorHAnsi" w:hAnsiTheme="minorHAnsi" w:cstheme="minorHAnsi"/>
          <w:sz w:val="24"/>
          <w:szCs w:val="24"/>
          <w:lang w:val="es-ES_tradnl"/>
        </w:rPr>
      </w:pPr>
    </w:p>
    <w:sectPr w:rsidR="00BC4E21" w:rsidRPr="007C6DC6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10C" w:rsidRDefault="00A8210C" w:rsidP="00590471">
      <w:r>
        <w:separator/>
      </w:r>
    </w:p>
  </w:endnote>
  <w:endnote w:type="continuationSeparator" w:id="0">
    <w:p w:rsidR="00A8210C" w:rsidRDefault="00A8210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10C" w:rsidRDefault="00A8210C" w:rsidP="00590471">
      <w:r>
        <w:separator/>
      </w:r>
    </w:p>
  </w:footnote>
  <w:footnote w:type="continuationSeparator" w:id="0">
    <w:p w:rsidR="00A8210C" w:rsidRDefault="00A8210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cx1="http://schemas.microsoft.com/office/drawing/2015/9/8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7861FB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CF9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1CF9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C6DC6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9E2F91"/>
    <w:rsid w:val="00A31464"/>
    <w:rsid w:val="00A31B16"/>
    <w:rsid w:val="00A33613"/>
    <w:rsid w:val="00A47A8D"/>
    <w:rsid w:val="00A8210C"/>
    <w:rsid w:val="00AC6C7E"/>
    <w:rsid w:val="00B4158A"/>
    <w:rsid w:val="00B6466C"/>
    <w:rsid w:val="00BB1B5D"/>
    <w:rsid w:val="00BC22C7"/>
    <w:rsid w:val="00BC4E21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E0DD1BE80284726B4CA8DD36A229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17CC70-CB5A-4E28-94B9-73C9EBA8C105}"/>
      </w:docPartPr>
      <w:docPartBody>
        <w:p w:rsidR="00000000" w:rsidRDefault="006D13A9" w:rsidP="006D13A9">
          <w:pPr>
            <w:pStyle w:val="BE0DD1BE80284726B4CA8DD36A229BDB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3A9"/>
    <w:rsid w:val="006D13A9"/>
    <w:rsid w:val="009D0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B8F7E7256FD4B73A2773CE76597EC6E">
    <w:name w:val="9B8F7E7256FD4B73A2773CE76597EC6E"/>
  </w:style>
  <w:style w:type="paragraph" w:customStyle="1" w:styleId="21E9C4B8AFDB429AAC230E2B26B5819A">
    <w:name w:val="21E9C4B8AFDB429AAC230E2B26B5819A"/>
  </w:style>
  <w:style w:type="paragraph" w:customStyle="1" w:styleId="F45B786B57FA470787AC5491876A1C0D">
    <w:name w:val="F45B786B57FA470787AC5491876A1C0D"/>
  </w:style>
  <w:style w:type="paragraph" w:customStyle="1" w:styleId="BB24D78F22284DD489AB28D597A95C0D">
    <w:name w:val="BB24D78F22284DD489AB28D597A95C0D"/>
  </w:style>
  <w:style w:type="paragraph" w:customStyle="1" w:styleId="EAB48E63550443D687655C5EDC705986">
    <w:name w:val="EAB48E63550443D687655C5EDC705986"/>
  </w:style>
  <w:style w:type="paragraph" w:customStyle="1" w:styleId="248023D3F35E47068F79E1F538D46393">
    <w:name w:val="248023D3F35E47068F79E1F538D46393"/>
  </w:style>
  <w:style w:type="paragraph" w:customStyle="1" w:styleId="CF8A011900D54ABCB9C9DDEEB306A09A">
    <w:name w:val="CF8A011900D54ABCB9C9DDEEB306A09A"/>
  </w:style>
  <w:style w:type="paragraph" w:customStyle="1" w:styleId="E5C29232823A4496BFC8697C0D343CC6">
    <w:name w:val="E5C29232823A4496BFC8697C0D343CC6"/>
  </w:style>
  <w:style w:type="paragraph" w:customStyle="1" w:styleId="9AB84E905B824725B62DF3A94E7FA861">
    <w:name w:val="9AB84E905B824725B62DF3A94E7FA861"/>
  </w:style>
  <w:style w:type="paragraph" w:customStyle="1" w:styleId="9463574ED4EC4C5E8A7981FD9857F66D">
    <w:name w:val="9463574ED4EC4C5E8A7981FD9857F66D"/>
  </w:style>
  <w:style w:type="paragraph" w:customStyle="1" w:styleId="DBDE0B365F444479999206E240F2F8A9">
    <w:name w:val="DBDE0B365F444479999206E240F2F8A9"/>
  </w:style>
  <w:style w:type="paragraph" w:customStyle="1" w:styleId="9A41735A3F434637A29C0DF17C094F4B">
    <w:name w:val="9A41735A3F434637A29C0DF17C094F4B"/>
  </w:style>
  <w:style w:type="paragraph" w:customStyle="1" w:styleId="04FA5741569144F9A4A1286A1D40BAA7">
    <w:name w:val="04FA5741569144F9A4A1286A1D40BAA7"/>
  </w:style>
  <w:style w:type="paragraph" w:customStyle="1" w:styleId="BE7687FDB8D84672A8A32A6D1B76C15C">
    <w:name w:val="BE7687FDB8D84672A8A32A6D1B76C15C"/>
  </w:style>
  <w:style w:type="paragraph" w:customStyle="1" w:styleId="F6087EE55D244C1784993B39914BFC75">
    <w:name w:val="F6087EE55D244C1784993B39914BFC75"/>
  </w:style>
  <w:style w:type="paragraph" w:customStyle="1" w:styleId="562D944596764709AEB30FCCC1D15A75">
    <w:name w:val="562D944596764709AEB30FCCC1D15A75"/>
  </w:style>
  <w:style w:type="paragraph" w:customStyle="1" w:styleId="275E49F4EB9340A69AF654E3456DBA3A">
    <w:name w:val="275E49F4EB9340A69AF654E3456DBA3A"/>
  </w:style>
  <w:style w:type="paragraph" w:customStyle="1" w:styleId="21810D5782B040EAB571EF2E22CC0DFE">
    <w:name w:val="21810D5782B040EAB571EF2E22CC0DFE"/>
  </w:style>
  <w:style w:type="paragraph" w:customStyle="1" w:styleId="273DF22BA44A4BD29BF0E112DA5D1D38">
    <w:name w:val="273DF22BA44A4BD29BF0E112DA5D1D38"/>
  </w:style>
  <w:style w:type="paragraph" w:customStyle="1" w:styleId="63B10D59D49F43F2B49401BADF6FAAFE">
    <w:name w:val="63B10D59D49F43F2B49401BADF6FAAFE"/>
  </w:style>
  <w:style w:type="paragraph" w:customStyle="1" w:styleId="F3297CFE9A4144D994DA363ACA92596C">
    <w:name w:val="F3297CFE9A4144D994DA363ACA92596C"/>
  </w:style>
  <w:style w:type="paragraph" w:customStyle="1" w:styleId="78079361A142425BB90C562E2A803658">
    <w:name w:val="78079361A142425BB90C562E2A803658"/>
  </w:style>
  <w:style w:type="paragraph" w:customStyle="1" w:styleId="B10EA19366BB48A39A9AC9395BA6442A">
    <w:name w:val="B10EA19366BB48A39A9AC9395BA6442A"/>
  </w:style>
  <w:style w:type="paragraph" w:customStyle="1" w:styleId="A02ECD5F22DC4443A1C848355F41385C">
    <w:name w:val="A02ECD5F22DC4443A1C848355F41385C"/>
  </w:style>
  <w:style w:type="paragraph" w:customStyle="1" w:styleId="6D92BF8D4CDF47E58CF9FA464D9640C0">
    <w:name w:val="6D92BF8D4CDF47E58CF9FA464D9640C0"/>
  </w:style>
  <w:style w:type="paragraph" w:customStyle="1" w:styleId="52DC67E16DC44B9C90E038EFB8A64D74">
    <w:name w:val="52DC67E16DC44B9C90E038EFB8A64D74"/>
  </w:style>
  <w:style w:type="paragraph" w:customStyle="1" w:styleId="71DDC7A8B19E43E6BBA6CCB0EC942074">
    <w:name w:val="71DDC7A8B19E43E6BBA6CCB0EC942074"/>
  </w:style>
  <w:style w:type="paragraph" w:customStyle="1" w:styleId="CDDDD14FCB2D48E19870F5F7866B096A">
    <w:name w:val="CDDDD14FCB2D48E19870F5F7866B096A"/>
  </w:style>
  <w:style w:type="paragraph" w:customStyle="1" w:styleId="902A50A7C8774029927B2F52BBADF5F6">
    <w:name w:val="902A50A7C8774029927B2F52BBADF5F6"/>
  </w:style>
  <w:style w:type="paragraph" w:customStyle="1" w:styleId="662A39163FA442A1946E6214B15B114B">
    <w:name w:val="662A39163FA442A1946E6214B15B114B"/>
  </w:style>
  <w:style w:type="paragraph" w:customStyle="1" w:styleId="ECA9B3492923468B88B3D9FE7F624089">
    <w:name w:val="ECA9B3492923468B88B3D9FE7F624089"/>
  </w:style>
  <w:style w:type="paragraph" w:customStyle="1" w:styleId="26B4D4F243274957BAB108113B5DDD71">
    <w:name w:val="26B4D4F243274957BAB108113B5DDD71"/>
  </w:style>
  <w:style w:type="paragraph" w:customStyle="1" w:styleId="C44C0D7CE7514EDA81F00FD7F22C7614">
    <w:name w:val="C44C0D7CE7514EDA81F00FD7F22C7614"/>
  </w:style>
  <w:style w:type="character" w:styleId="Textodelmarcadordeposicin">
    <w:name w:val="Placeholder Text"/>
    <w:basedOn w:val="Fuentedeprrafopredeter"/>
    <w:uiPriority w:val="99"/>
    <w:semiHidden/>
    <w:rsid w:val="006D13A9"/>
    <w:rPr>
      <w:rFonts w:ascii="Calibri" w:hAnsi="Calibri" w:cs="Calibri"/>
      <w:color w:val="808080"/>
    </w:rPr>
  </w:style>
  <w:style w:type="paragraph" w:customStyle="1" w:styleId="7E17A58E8A4F46CA98D2DE9403297709">
    <w:name w:val="7E17A58E8A4F46CA98D2DE9403297709"/>
  </w:style>
  <w:style w:type="paragraph" w:customStyle="1" w:styleId="2B249A7F305447D08FFA6702ED5BA23E">
    <w:name w:val="2B249A7F305447D08FFA6702ED5BA23E"/>
    <w:rsid w:val="006D13A9"/>
  </w:style>
  <w:style w:type="paragraph" w:customStyle="1" w:styleId="33885132A10C469FAD3DE7C6AE28A345">
    <w:name w:val="33885132A10C469FAD3DE7C6AE28A345"/>
    <w:rsid w:val="006D13A9"/>
  </w:style>
  <w:style w:type="paragraph" w:customStyle="1" w:styleId="DBE306E08F9D4982AD49B60906123490">
    <w:name w:val="DBE306E08F9D4982AD49B60906123490"/>
    <w:rsid w:val="006D13A9"/>
  </w:style>
  <w:style w:type="paragraph" w:customStyle="1" w:styleId="9BE90DD7C4B74D0B8359E57A9FB03F08">
    <w:name w:val="9BE90DD7C4B74D0B8359E57A9FB03F08"/>
    <w:rsid w:val="006D13A9"/>
  </w:style>
  <w:style w:type="paragraph" w:customStyle="1" w:styleId="984855BC184B43CEADE05ADA10B800BB">
    <w:name w:val="984855BC184B43CEADE05ADA10B800BB"/>
    <w:rsid w:val="006D13A9"/>
  </w:style>
  <w:style w:type="paragraph" w:customStyle="1" w:styleId="C8F8E28191A040EDABFC2EEA8904DCBA">
    <w:name w:val="C8F8E28191A040EDABFC2EEA8904DCBA"/>
    <w:rsid w:val="006D13A9"/>
  </w:style>
  <w:style w:type="paragraph" w:customStyle="1" w:styleId="EFF68B2E3A7941F89EB65EAC586B4367">
    <w:name w:val="EFF68B2E3A7941F89EB65EAC586B4367"/>
    <w:rsid w:val="006D13A9"/>
  </w:style>
  <w:style w:type="paragraph" w:customStyle="1" w:styleId="532E5A521EB8442B92F74DC7E249C563">
    <w:name w:val="532E5A521EB8442B92F74DC7E249C563"/>
    <w:rsid w:val="006D13A9"/>
  </w:style>
  <w:style w:type="paragraph" w:customStyle="1" w:styleId="AF15E492C60B46EA9BF63C185F53B2F3">
    <w:name w:val="AF15E492C60B46EA9BF63C185F53B2F3"/>
    <w:rsid w:val="006D13A9"/>
  </w:style>
  <w:style w:type="paragraph" w:customStyle="1" w:styleId="1B2E9FDDC65441D0A65D5653E35827A5">
    <w:name w:val="1B2E9FDDC65441D0A65D5653E35827A5"/>
    <w:rsid w:val="006D13A9"/>
  </w:style>
  <w:style w:type="paragraph" w:customStyle="1" w:styleId="AD5C770A83744D20914E388DA369C5D9">
    <w:name w:val="AD5C770A83744D20914E388DA369C5D9"/>
    <w:rsid w:val="006D13A9"/>
  </w:style>
  <w:style w:type="paragraph" w:customStyle="1" w:styleId="EF70BBC04C6644B89CA65442B990471C">
    <w:name w:val="EF70BBC04C6644B89CA65442B990471C"/>
    <w:rsid w:val="006D13A9"/>
  </w:style>
  <w:style w:type="paragraph" w:customStyle="1" w:styleId="883EAE46FB294911913DE1ABEA9D9F6B">
    <w:name w:val="883EAE46FB294911913DE1ABEA9D9F6B"/>
    <w:rsid w:val="006D13A9"/>
  </w:style>
  <w:style w:type="paragraph" w:customStyle="1" w:styleId="60A65EA879F44CC28B5655C364C8C16B">
    <w:name w:val="60A65EA879F44CC28B5655C364C8C16B"/>
    <w:rsid w:val="006D13A9"/>
  </w:style>
  <w:style w:type="paragraph" w:customStyle="1" w:styleId="13EF014D29CB44F4B1E664C546663E2C">
    <w:name w:val="13EF014D29CB44F4B1E664C546663E2C"/>
    <w:rsid w:val="006D13A9"/>
  </w:style>
  <w:style w:type="paragraph" w:customStyle="1" w:styleId="091EECE1148545159792D6BA84F5B5F8">
    <w:name w:val="091EECE1148545159792D6BA84F5B5F8"/>
    <w:rsid w:val="006D13A9"/>
  </w:style>
  <w:style w:type="paragraph" w:customStyle="1" w:styleId="6CD5B538E2B2482E921638C6821D636C">
    <w:name w:val="6CD5B538E2B2482E921638C6821D636C"/>
    <w:rsid w:val="006D13A9"/>
  </w:style>
  <w:style w:type="paragraph" w:customStyle="1" w:styleId="3CD4917729FE4FCAA05F79CF8D66CD1C">
    <w:name w:val="3CD4917729FE4FCAA05F79CF8D66CD1C"/>
    <w:rsid w:val="006D13A9"/>
  </w:style>
  <w:style w:type="paragraph" w:customStyle="1" w:styleId="BE0DD1BE80284726B4CA8DD36A229BDB">
    <w:name w:val="BE0DD1BE80284726B4CA8DD36A229BDB"/>
    <w:rsid w:val="006D13A9"/>
  </w:style>
  <w:style w:type="paragraph" w:customStyle="1" w:styleId="23DA4A5C7F0A4FBCB36705852132E211">
    <w:name w:val="23DA4A5C7F0A4FBCB36705852132E211"/>
    <w:rsid w:val="006D13A9"/>
  </w:style>
  <w:style w:type="paragraph" w:customStyle="1" w:styleId="88F0244420954464958DCA5819932793">
    <w:name w:val="88F0244420954464958DCA5819932793"/>
    <w:rsid w:val="006D13A9"/>
  </w:style>
  <w:style w:type="paragraph" w:customStyle="1" w:styleId="0D680B4DC784440FB775CEE8623FE8C5">
    <w:name w:val="0D680B4DC784440FB775CEE8623FE8C5"/>
    <w:rsid w:val="006D13A9"/>
  </w:style>
  <w:style w:type="paragraph" w:customStyle="1" w:styleId="FF0AD4A8301A46A0B951EB0032CEE40C">
    <w:name w:val="FF0AD4A8301A46A0B951EB0032CEE40C"/>
    <w:rsid w:val="006D13A9"/>
  </w:style>
  <w:style w:type="paragraph" w:customStyle="1" w:styleId="7BC928D0EA804019B70664BC10BC6D3E">
    <w:name w:val="7BC928D0EA804019B70664BC10BC6D3E"/>
    <w:rsid w:val="006D13A9"/>
  </w:style>
  <w:style w:type="paragraph" w:customStyle="1" w:styleId="E101003837354DC4A11B1B1EB4778C93">
    <w:name w:val="E101003837354DC4A11B1B1EB4778C93"/>
    <w:rsid w:val="006D13A9"/>
  </w:style>
  <w:style w:type="paragraph" w:customStyle="1" w:styleId="F1670F5F966947C4951829C4266BB55D">
    <w:name w:val="F1670F5F966947C4951829C4266BB55D"/>
    <w:rsid w:val="006D13A9"/>
  </w:style>
  <w:style w:type="paragraph" w:customStyle="1" w:styleId="80C7E74832734D50A4FE856DE0C80F64">
    <w:name w:val="80C7E74832734D50A4FE856DE0C80F64"/>
    <w:rsid w:val="006D13A9"/>
  </w:style>
  <w:style w:type="paragraph" w:customStyle="1" w:styleId="F21FC9C8BCD64FE3BF0A2E1D863105E9">
    <w:name w:val="F21FC9C8BCD64FE3BF0A2E1D863105E9"/>
    <w:rsid w:val="006D13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91</Words>
  <Characters>520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2021-04-20T17:49:00Z</dcterms:created>
  <dcterms:modified xsi:type="dcterms:W3CDTF">2021-04-20T18:36:00Z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