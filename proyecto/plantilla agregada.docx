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3662"/>
        <w:gridCol w:w="423"/>
        <w:gridCol w:w="6607"/>
      </w:tblGrid>
      <w:tr w:rsidR="007C6DC6" w:rsidRPr="00CA16E3" w:rsidTr="007C6DC6">
        <w:trPr>
          <w:trHeight w:val="2112"/>
        </w:trPr>
        <w:tc>
          <w:tcPr>
            <w:tcW w:w="3662" w:type="dxa"/>
            <w:vMerge w:val="restart"/>
            <w:tcBorders>
              <w:bottom w:val="nil"/>
            </w:tcBorders>
            <w:vAlign w:val="center"/>
          </w:tcPr>
          <w:p w:rsidR="007C6DC6" w:rsidRPr="007C6DC6" w:rsidRDefault="007C6DC6" w:rsidP="00BC4E21">
            <w:pPr>
              <w:pStyle w:val="Informacin"/>
              <w:ind w:right="-404"/>
              <w:rPr>
                <w:rStyle w:val="Textoennegrita"/>
                <w:rFonts w:asciiTheme="minorHAnsi" w:hAnsiTheme="minorHAnsi" w:cstheme="minorHAnsi"/>
                <w:b w:val="0"/>
                <w:bCs w:val="0"/>
                <w:color w:val="666666"/>
                <w:sz w:val="24"/>
                <w:szCs w:val="24"/>
                <w:lang w:val="es-ES_tradnl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62336" behindDoc="0" locked="0" layoutInCell="1" allowOverlap="1" wp14:anchorId="573197BB" wp14:editId="2496C244">
                  <wp:simplePos x="0" y="0"/>
                  <wp:positionH relativeFrom="column">
                    <wp:posOffset>33655</wp:posOffset>
                  </wp:positionH>
                  <wp:positionV relativeFrom="paragraph">
                    <wp:posOffset>-2668905</wp:posOffset>
                  </wp:positionV>
                  <wp:extent cx="1615440" cy="2011680"/>
                  <wp:effectExtent l="0" t="0" r="3810" b="7620"/>
                  <wp:wrapNone/>
                  <wp:docPr id="168" name="Picture 1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Picture 16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44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C6DC6">
              <w:rPr>
                <w:rFonts w:asciiTheme="minorHAnsi" w:hAnsiTheme="minorHAnsi" w:cstheme="minorHAnsi"/>
                <w:noProof/>
                <w:sz w:val="24"/>
                <w:szCs w:val="24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8240" behindDoc="1" locked="0" layoutInCell="1" allowOverlap="1" wp14:anchorId="2ADE1ABD" wp14:editId="25B48F71">
                      <wp:simplePos x="0" y="0"/>
                      <wp:positionH relativeFrom="column">
                        <wp:posOffset>127000</wp:posOffset>
                      </wp:positionH>
                      <wp:positionV relativeFrom="paragraph">
                        <wp:posOffset>1623695</wp:posOffset>
                      </wp:positionV>
                      <wp:extent cx="337185" cy="333375"/>
                      <wp:effectExtent l="0" t="0" r="5715" b="9525"/>
                      <wp:wrapTight wrapText="bothSides">
                        <wp:wrapPolygon edited="0">
                          <wp:start x="3661" y="0"/>
                          <wp:lineTo x="0" y="3703"/>
                          <wp:lineTo x="0" y="16046"/>
                          <wp:lineTo x="3661" y="20983"/>
                          <wp:lineTo x="18305" y="20983"/>
                          <wp:lineTo x="20746" y="17280"/>
                          <wp:lineTo x="20746" y="4937"/>
                          <wp:lineTo x="15864" y="0"/>
                          <wp:lineTo x="3661" y="0"/>
                        </wp:wrapPolygon>
                      </wp:wrapTight>
                      <wp:docPr id="1" name="Grupo 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2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3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93ACE8A" id="Grupo 1" o:spid="_x0000_s1026" alt="Icono de gps" style="position:absolute;margin-left:10pt;margin-top:127.85pt;width:26.55pt;height:26.25pt;z-index:-251658240;mso-width-relative:margin;mso-height-relative:margin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">
                        <v:imagedata r:id="rId12" o:title="Icono de GPS"/>
                        <v:path arrowok="t"/>
                      </v:shape>
                      <w10:wrap type="tight"/>
                    </v:group>
                  </w:pict>
                </mc:Fallback>
              </mc:AlternateContent>
            </w:r>
            <w:r w:rsidRPr="007C6DC6">
              <w:rPr>
                <w:rFonts w:asciiTheme="minorHAnsi" w:hAnsiTheme="minorHAnsi" w:cstheme="minorHAnsi"/>
                <w:noProof/>
                <w:sz w:val="24"/>
                <w:szCs w:val="24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4DE35839" wp14:editId="25BC5DAC">
                      <wp:simplePos x="0" y="0"/>
                      <wp:positionH relativeFrom="column">
                        <wp:posOffset>163830</wp:posOffset>
                      </wp:positionH>
                      <wp:positionV relativeFrom="paragraph">
                        <wp:posOffset>2238375</wp:posOffset>
                      </wp:positionV>
                      <wp:extent cx="337820" cy="337185"/>
                      <wp:effectExtent l="0" t="0" r="5080" b="5715"/>
                      <wp:wrapTight wrapText="bothSides">
                        <wp:wrapPolygon edited="0">
                          <wp:start x="3654" y="0"/>
                          <wp:lineTo x="0" y="3661"/>
                          <wp:lineTo x="0" y="17085"/>
                          <wp:lineTo x="2436" y="20746"/>
                          <wp:lineTo x="18271" y="20746"/>
                          <wp:lineTo x="20707" y="17085"/>
                          <wp:lineTo x="20707" y="2441"/>
                          <wp:lineTo x="15835" y="0"/>
                          <wp:lineTo x="3654" y="0"/>
                        </wp:wrapPolygon>
                      </wp:wrapTight>
                      <wp:docPr id="4" name="Grupo 4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5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6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8EC4489" id="Grupo 4" o:spid="_x0000_s1026" alt="icono de teléfono" style="position:absolute;margin-left:12.9pt;margin-top:176.25pt;width:26.6pt;height:26.55pt;z-index:-251657216;mso-width-relative:margin;mso-height-relative:margin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">
                        <v:imagedata r:id="rId14" o:title="Icono de teléfono"/>
                        <v:path arrowok="t"/>
                      </v:shape>
                      <w10:wrap type="tight"/>
                    </v:group>
                  </w:pict>
                </mc:Fallback>
              </mc:AlternateContent>
            </w:r>
            <w:r w:rsidRPr="007C6DC6">
              <w:rPr>
                <w:rFonts w:asciiTheme="minorHAnsi" w:hAnsiTheme="minorHAnsi" w:cstheme="minorHAnsi"/>
                <w:noProof/>
                <w:sz w:val="24"/>
                <w:szCs w:val="24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60288" behindDoc="1" locked="0" layoutInCell="1" allowOverlap="1" wp14:anchorId="46625697" wp14:editId="45A0C728">
                      <wp:simplePos x="0" y="0"/>
                      <wp:positionH relativeFrom="column">
                        <wp:posOffset>160020</wp:posOffset>
                      </wp:positionH>
                      <wp:positionV relativeFrom="paragraph">
                        <wp:posOffset>2807970</wp:posOffset>
                      </wp:positionV>
                      <wp:extent cx="338455" cy="346075"/>
                      <wp:effectExtent l="0" t="0" r="4445" b="0"/>
                      <wp:wrapTight wrapText="bothSides">
                        <wp:wrapPolygon edited="0">
                          <wp:start x="4863" y="0"/>
                          <wp:lineTo x="0" y="2378"/>
                          <wp:lineTo x="0" y="15457"/>
                          <wp:lineTo x="1216" y="19024"/>
                          <wp:lineTo x="3647" y="20213"/>
                          <wp:lineTo x="18236" y="20213"/>
                          <wp:lineTo x="20668" y="17835"/>
                          <wp:lineTo x="20668" y="1189"/>
                          <wp:lineTo x="14589" y="0"/>
                          <wp:lineTo x="4863" y="0"/>
                        </wp:wrapPolygon>
                      </wp:wrapTight>
                      <wp:docPr id="7" name="Grupo 7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9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0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EA4CD31" id="Grupo 7" o:spid="_x0000_s1026" alt="icono de correo electrónico" style="position:absolute;margin-left:12.6pt;margin-top:221.1pt;width:26.65pt;height:27.25pt;z-index:-251656192;mso-width-relative:margin;mso-height-relative:margin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">
                        <v:imagedata r:id="rId16" o:title="Icono de correo electrónico"/>
                        <v:path arrowok="t"/>
                      </v:shape>
                      <w10:wrap type="tight"/>
                    </v:group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  <w:vAlign w:val="center"/>
          </w:tcPr>
          <w:p w:rsidR="007C6DC6" w:rsidRPr="007C6DC6" w:rsidRDefault="007C6DC6" w:rsidP="007C6DC6">
            <w:pPr>
              <w:pStyle w:val="Informacin"/>
              <w:rPr>
                <w:rFonts w:asciiTheme="minorHAnsi" w:hAnsiTheme="minorHAnsi" w:cstheme="minorHAnsi"/>
                <w:sz w:val="24"/>
                <w:szCs w:val="24"/>
                <w:lang w:val="es-ES_tradnl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7C6DC6" w:rsidRDefault="007C6DC6" w:rsidP="007C6DC6">
            <w:pPr>
              <w:pStyle w:val="Ttulo"/>
            </w:pPr>
            <w:r w:rsidRPr="00665F95">
              <w:rPr>
                <w:lang w:bidi="es-ES"/>
              </w:rPr>
              <w:br/>
            </w:r>
            <w:r>
              <w:t xml:space="preserve">CURRICULUM VITAE </w:t>
            </w:r>
          </w:p>
          <w:p w:rsidR="009E2F91" w:rsidRDefault="009E2F91" w:rsidP="009E2F91">
            <w:r>
              <w:t>Rosario Noemí Tzul Lacan</w:t>
            </w:r>
          </w:p>
          <w:p w:rsidR="009E2F91" w:rsidRDefault="009E2F91" w:rsidP="009E2F91">
            <w:r>
              <w:t xml:space="preserve">Secretaria Bilingüe </w:t>
            </w:r>
          </w:p>
          <w:p w:rsidR="009E2F91" w:rsidRDefault="009E2F91" w:rsidP="009E2F91">
            <w:r>
              <w:t>DPI: 39848758138470</w:t>
            </w:r>
          </w:p>
          <w:p w:rsidR="00BC4E21" w:rsidRPr="009E2F91" w:rsidRDefault="009E2F91" w:rsidP="009E2F91">
            <w:r>
              <w:t>Av. 5-23 Altos de Primavera zona 4 Villa Nueva.</w:t>
            </w:r>
          </w:p>
          <w:p w:rsidR="007C6DC6" w:rsidRPr="007C6DC6" w:rsidRDefault="007C6DC6" w:rsidP="007C6DC6">
            <w:pPr>
              <w:pStyle w:val="Ttulo2"/>
              <w:rPr>
                <w:rFonts w:asciiTheme="minorHAnsi" w:hAnsiTheme="minorHAnsi" w:cstheme="minorHAnsi"/>
                <w:szCs w:val="24"/>
              </w:rPr>
            </w:pPr>
            <w:r w:rsidRPr="007C6DC6">
              <w:rPr>
                <w:rFonts w:asciiTheme="minorHAnsi" w:hAnsiTheme="minorHAnsi" w:cstheme="minorHAnsi"/>
                <w:szCs w:val="24"/>
              </w:rPr>
              <w:t>Experiencia</w:t>
            </w:r>
          </w:p>
          <w:p w:rsidR="007C6DC6" w:rsidRPr="007C6DC6" w:rsidRDefault="007C6DC6" w:rsidP="007C6DC6">
            <w:pPr>
              <w:pStyle w:val="Fechas"/>
              <w:spacing w:line="216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7C6DC6">
              <w:rPr>
                <w:rFonts w:asciiTheme="minorHAnsi" w:hAnsiTheme="minorHAnsi" w:cstheme="minorHAnsi"/>
                <w:sz w:val="24"/>
                <w:szCs w:val="24"/>
              </w:rPr>
              <w:t>2013</w:t>
            </w:r>
            <w:r w:rsidRPr="007C6DC6">
              <w:rPr>
                <w:rFonts w:asciiTheme="minorHAnsi" w:eastAsia="Calibri" w:hAnsiTheme="minorHAnsi" w:cstheme="minorHAnsi"/>
                <w:sz w:val="24"/>
                <w:szCs w:val="24"/>
                <w:lang w:bidi="es-ES"/>
              </w:rPr>
              <w:t>-</w:t>
            </w:r>
            <w:r w:rsidRPr="007C6DC6">
              <w:rPr>
                <w:rFonts w:asciiTheme="minorHAnsi" w:hAnsiTheme="minorHAnsi" w:cstheme="minorHAnsi"/>
                <w:sz w:val="24"/>
                <w:szCs w:val="24"/>
              </w:rPr>
              <w:t>2015</w:t>
            </w:r>
          </w:p>
          <w:p w:rsidR="007C6DC6" w:rsidRPr="007C6DC6" w:rsidRDefault="007C6DC6" w:rsidP="007C6DC6">
            <w:pPr>
              <w:pStyle w:val="Experiencia"/>
              <w:spacing w:line="216" w:lineRule="auto"/>
              <w:rPr>
                <w:rFonts w:asciiTheme="minorHAnsi" w:hAnsiTheme="minorHAnsi" w:cstheme="minorHAnsi"/>
                <w:sz w:val="24"/>
              </w:rPr>
            </w:pPr>
            <w:r w:rsidRPr="007C6DC6">
              <w:rPr>
                <w:rStyle w:val="Textoennegrita"/>
                <w:rFonts w:asciiTheme="minorHAnsi" w:eastAsia="Calibri" w:hAnsiTheme="minorHAnsi" w:cstheme="minorHAnsi"/>
                <w:sz w:val="24"/>
                <w:lang w:bidi="es-ES"/>
              </w:rPr>
              <w:t xml:space="preserve"> </w:t>
            </w:r>
            <w:r w:rsidRPr="007C6DC6">
              <w:rPr>
                <w:rFonts w:asciiTheme="minorHAnsi" w:hAnsiTheme="minorHAnsi" w:cstheme="minorHAnsi"/>
                <w:sz w:val="24"/>
              </w:rPr>
              <w:t>Comerciante</w:t>
            </w:r>
          </w:p>
          <w:p w:rsidR="007C6DC6" w:rsidRPr="007C6DC6" w:rsidRDefault="007C6DC6" w:rsidP="007C6DC6">
            <w:pPr>
              <w:pStyle w:val="Fechas"/>
              <w:spacing w:line="216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7C6DC6">
              <w:rPr>
                <w:rFonts w:asciiTheme="minorHAnsi" w:hAnsiTheme="minorHAnsi" w:cstheme="minorHAnsi"/>
                <w:sz w:val="24"/>
                <w:szCs w:val="24"/>
              </w:rPr>
              <w:t>2016</w:t>
            </w:r>
            <w:r w:rsidRPr="007C6DC6">
              <w:rPr>
                <w:rFonts w:asciiTheme="minorHAnsi" w:eastAsia="Calibri" w:hAnsiTheme="minorHAnsi" w:cstheme="minorHAnsi"/>
                <w:sz w:val="24"/>
                <w:szCs w:val="24"/>
                <w:lang w:bidi="es-ES"/>
              </w:rPr>
              <w:t>-</w:t>
            </w:r>
            <w:r w:rsidRPr="007C6DC6">
              <w:rPr>
                <w:rFonts w:asciiTheme="minorHAnsi" w:hAnsiTheme="minorHAnsi" w:cstheme="minorHAnsi"/>
                <w:sz w:val="24"/>
                <w:szCs w:val="24"/>
              </w:rPr>
              <w:t>2016</w:t>
            </w:r>
          </w:p>
          <w:p w:rsidR="007C6DC6" w:rsidRPr="007C6DC6" w:rsidRDefault="007C6DC6" w:rsidP="007C6DC6">
            <w:pPr>
              <w:pStyle w:val="Experiencia"/>
              <w:spacing w:line="216" w:lineRule="auto"/>
              <w:rPr>
                <w:rFonts w:asciiTheme="minorHAnsi" w:hAnsiTheme="minorHAnsi" w:cstheme="minorHAnsi"/>
                <w:sz w:val="24"/>
              </w:rPr>
            </w:pPr>
            <w:r w:rsidRPr="007C6DC6">
              <w:rPr>
                <w:rStyle w:val="Textoennegrita"/>
                <w:rFonts w:asciiTheme="minorHAnsi" w:eastAsia="Calibri" w:hAnsiTheme="minorHAnsi" w:cstheme="minorHAnsi"/>
                <w:sz w:val="24"/>
                <w:lang w:bidi="es-ES"/>
              </w:rPr>
              <w:t xml:space="preserve"> </w:t>
            </w:r>
            <w:r w:rsidRPr="007C6DC6">
              <w:rPr>
                <w:rFonts w:asciiTheme="minorHAnsi" w:hAnsiTheme="minorHAnsi" w:cstheme="minorHAnsi"/>
                <w:sz w:val="24"/>
              </w:rPr>
              <w:t>Ayudante de Cocinera</w:t>
            </w:r>
          </w:p>
          <w:p w:rsidR="007C6DC6" w:rsidRPr="007C6DC6" w:rsidRDefault="007C6DC6" w:rsidP="007C6DC6">
            <w:pPr>
              <w:pStyle w:val="Fechas"/>
              <w:spacing w:line="216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7C6DC6">
              <w:rPr>
                <w:rFonts w:asciiTheme="minorHAnsi" w:hAnsiTheme="minorHAnsi" w:cstheme="minorHAnsi"/>
                <w:sz w:val="24"/>
                <w:szCs w:val="24"/>
              </w:rPr>
              <w:t>2017</w:t>
            </w:r>
            <w:r w:rsidRPr="007C6DC6">
              <w:rPr>
                <w:rFonts w:asciiTheme="minorHAnsi" w:eastAsia="Calibri" w:hAnsiTheme="minorHAnsi" w:cstheme="minorHAnsi"/>
                <w:sz w:val="24"/>
                <w:szCs w:val="24"/>
                <w:lang w:bidi="es-ES"/>
              </w:rPr>
              <w:t>-</w:t>
            </w:r>
            <w:r w:rsidRPr="007C6DC6">
              <w:rPr>
                <w:rFonts w:asciiTheme="minorHAnsi" w:hAnsiTheme="minorHAnsi" w:cstheme="minorHAnsi"/>
                <w:sz w:val="24"/>
                <w:szCs w:val="24"/>
              </w:rPr>
              <w:t>2018</w:t>
            </w:r>
          </w:p>
          <w:p w:rsidR="007C6DC6" w:rsidRPr="007C6DC6" w:rsidRDefault="007C6DC6" w:rsidP="007C6DC6">
            <w:pPr>
              <w:pStyle w:val="Experiencia"/>
              <w:spacing w:line="216" w:lineRule="auto"/>
              <w:rPr>
                <w:rFonts w:asciiTheme="minorHAnsi" w:hAnsiTheme="minorHAnsi" w:cstheme="minorHAnsi"/>
                <w:sz w:val="24"/>
              </w:rPr>
            </w:pPr>
            <w:r w:rsidRPr="007C6DC6">
              <w:rPr>
                <w:rStyle w:val="Textoennegrita"/>
                <w:rFonts w:asciiTheme="minorHAnsi" w:eastAsia="Calibri" w:hAnsiTheme="minorHAnsi" w:cstheme="minorHAnsi"/>
                <w:sz w:val="24"/>
                <w:lang w:bidi="es-ES"/>
              </w:rPr>
              <w:t xml:space="preserve"> </w:t>
            </w:r>
            <w:r w:rsidRPr="007C6DC6">
              <w:rPr>
                <w:rFonts w:asciiTheme="minorHAnsi" w:hAnsiTheme="minorHAnsi" w:cstheme="minorHAnsi"/>
                <w:sz w:val="24"/>
              </w:rPr>
              <w:t>Asistente de Salón de Belleza</w:t>
            </w:r>
          </w:p>
          <w:p w:rsidR="007C6DC6" w:rsidRPr="007C6DC6" w:rsidRDefault="007C6DC6" w:rsidP="007C6DC6">
            <w:pPr>
              <w:pStyle w:val="Fechas"/>
              <w:spacing w:line="216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7C6DC6">
              <w:rPr>
                <w:rFonts w:asciiTheme="minorHAnsi" w:hAnsiTheme="minorHAnsi" w:cstheme="minorHAnsi"/>
                <w:sz w:val="24"/>
                <w:szCs w:val="24"/>
              </w:rPr>
              <w:t>2019</w:t>
            </w:r>
            <w:r w:rsidRPr="007C6DC6">
              <w:rPr>
                <w:rFonts w:asciiTheme="minorHAnsi" w:eastAsia="Calibri" w:hAnsiTheme="minorHAnsi" w:cstheme="minorHAnsi"/>
                <w:sz w:val="24"/>
                <w:szCs w:val="24"/>
                <w:lang w:bidi="es-ES"/>
              </w:rPr>
              <w:t>-</w:t>
            </w:r>
            <w:r w:rsidRPr="007C6DC6">
              <w:rPr>
                <w:rFonts w:asciiTheme="minorHAnsi" w:hAnsiTheme="minorHAnsi" w:cstheme="minorHAnsi"/>
                <w:sz w:val="24"/>
                <w:szCs w:val="24"/>
              </w:rPr>
              <w:t>2021</w:t>
            </w:r>
          </w:p>
          <w:p w:rsidR="007C6DC6" w:rsidRPr="007C6DC6" w:rsidRDefault="007C6DC6" w:rsidP="007C6DC6">
            <w:pPr>
              <w:pStyle w:val="Experiencia"/>
              <w:spacing w:line="216" w:lineRule="auto"/>
              <w:rPr>
                <w:rFonts w:asciiTheme="minorHAnsi" w:hAnsiTheme="minorHAnsi" w:cstheme="minorHAnsi"/>
                <w:sz w:val="24"/>
              </w:rPr>
            </w:pPr>
            <w:r w:rsidRPr="007C6DC6">
              <w:rPr>
                <w:rFonts w:asciiTheme="minorHAnsi" w:hAnsiTheme="minorHAnsi" w:cstheme="minorHAnsi"/>
                <w:sz w:val="24"/>
              </w:rPr>
              <w:t>Estudiante</w:t>
            </w:r>
          </w:p>
          <w:p w:rsidR="007C6DC6" w:rsidRPr="007C6DC6" w:rsidRDefault="007C6DC6" w:rsidP="007C6DC6">
            <w:pPr>
              <w:pStyle w:val="Ttulo2"/>
              <w:rPr>
                <w:rFonts w:asciiTheme="minorHAnsi" w:hAnsiTheme="minorHAnsi" w:cstheme="minorHAnsi"/>
                <w:szCs w:val="24"/>
              </w:rPr>
            </w:pPr>
            <w:r w:rsidRPr="007C6DC6">
              <w:rPr>
                <w:rFonts w:asciiTheme="minorHAnsi" w:hAnsiTheme="minorHAnsi" w:cstheme="minorHAnsi"/>
                <w:szCs w:val="24"/>
              </w:rPr>
              <w:t>Estudios Efectuados</w:t>
            </w:r>
          </w:p>
          <w:p w:rsidR="007C6DC6" w:rsidRPr="007C6DC6" w:rsidRDefault="007C6DC6" w:rsidP="007C6DC6">
            <w:pPr>
              <w:pStyle w:val="Listaconvietas"/>
              <w:spacing w:line="216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7C6DC6">
              <w:rPr>
                <w:rFonts w:asciiTheme="minorHAnsi" w:hAnsiTheme="minorHAnsi" w:cstheme="minorHAnsi"/>
                <w:sz w:val="24"/>
                <w:szCs w:val="24"/>
              </w:rPr>
              <w:t>Primaria: Escuela Eterna Primavera</w:t>
            </w:r>
          </w:p>
          <w:p w:rsidR="007C6DC6" w:rsidRPr="007C6DC6" w:rsidRDefault="007C6DC6" w:rsidP="007C6DC6">
            <w:pPr>
              <w:pStyle w:val="Listaconvietas"/>
              <w:spacing w:line="216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7C6DC6">
              <w:rPr>
                <w:rFonts w:asciiTheme="minorHAnsi" w:hAnsiTheme="minorHAnsi" w:cstheme="minorHAnsi"/>
                <w:sz w:val="24"/>
                <w:szCs w:val="24"/>
              </w:rPr>
              <w:t>Básicos: INEB LINDA VISTA</w:t>
            </w:r>
          </w:p>
          <w:p w:rsidR="007C6DC6" w:rsidRPr="007C6DC6" w:rsidRDefault="007C6DC6" w:rsidP="007C6DC6">
            <w:pPr>
              <w:pStyle w:val="Listaconvietas"/>
              <w:spacing w:line="216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7C6DC6">
              <w:rPr>
                <w:rFonts w:asciiTheme="minorHAnsi" w:hAnsiTheme="minorHAnsi" w:cstheme="minorHAnsi"/>
                <w:sz w:val="24"/>
                <w:szCs w:val="24"/>
              </w:rPr>
              <w:t>Diversificado: Instituto Profesional de Computación (IPC)</w:t>
            </w:r>
          </w:p>
          <w:sdt>
            <w:sdtPr>
              <w:rPr>
                <w:rFonts w:asciiTheme="minorHAnsi" w:hAnsiTheme="minorHAnsi" w:cstheme="minorHAnsi"/>
                <w:szCs w:val="24"/>
              </w:rPr>
              <w:id w:val="855706556"/>
              <w:placeholder>
                <w:docPart w:val="BE0DD1BE80284726B4CA8DD36A229BDB"/>
              </w:placeholder>
              <w:temporary/>
              <w:showingPlcHdr/>
              <w15:appearance w15:val="hidden"/>
            </w:sdtPr>
            <w:sdtEndPr/>
            <w:sdtContent>
              <w:p w:rsidR="007C6DC6" w:rsidRPr="007C6DC6" w:rsidRDefault="007C6DC6" w:rsidP="007C6DC6">
                <w:pPr>
                  <w:pStyle w:val="Ttulo2"/>
                  <w:rPr>
                    <w:rFonts w:asciiTheme="minorHAnsi" w:hAnsiTheme="minorHAnsi" w:cstheme="minorHAnsi"/>
                    <w:szCs w:val="24"/>
                  </w:rPr>
                </w:pPr>
                <w:r w:rsidRPr="007C6DC6">
                  <w:rPr>
                    <w:rFonts w:asciiTheme="minorHAnsi" w:hAnsiTheme="minorHAnsi" w:cstheme="minorHAnsi"/>
                    <w:szCs w:val="24"/>
                  </w:rPr>
                  <w:t>Referencias</w:t>
                </w:r>
              </w:p>
            </w:sdtContent>
          </w:sdt>
          <w:p w:rsidR="007C6DC6" w:rsidRDefault="007C6DC6" w:rsidP="007C6D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José Madero: Gerente General </w:t>
            </w:r>
            <w:r w:rsidR="009E2F91">
              <w:rPr>
                <w:rFonts w:asciiTheme="minorHAnsi" w:hAnsiTheme="minorHAnsi" w:cstheme="minorHAnsi"/>
                <w:sz w:val="24"/>
                <w:szCs w:val="24"/>
              </w:rPr>
              <w:t>tel.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: </w:t>
            </w:r>
            <w:r w:rsidR="00BC4E21">
              <w:rPr>
                <w:rFonts w:asciiTheme="minorHAnsi" w:hAnsiTheme="minorHAnsi" w:cstheme="minorHAnsi"/>
                <w:sz w:val="24"/>
                <w:szCs w:val="24"/>
              </w:rPr>
              <w:t>869046763</w:t>
            </w:r>
          </w:p>
          <w:p w:rsidR="00BC4E21" w:rsidRDefault="00BC4E21" w:rsidP="007C6DC6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BC4E21" w:rsidRDefault="00BC4E21" w:rsidP="007C6D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Armando Paredes: Jefe de Publicidad </w:t>
            </w:r>
            <w:r w:rsidR="009E2F91">
              <w:rPr>
                <w:rFonts w:asciiTheme="minorHAnsi" w:hAnsiTheme="minorHAnsi" w:cstheme="minorHAnsi"/>
                <w:sz w:val="24"/>
                <w:szCs w:val="24"/>
              </w:rPr>
              <w:t>tel.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: 73547624</w:t>
            </w:r>
          </w:p>
          <w:p w:rsidR="00BC4E21" w:rsidRDefault="00BC4E21" w:rsidP="007C6DC6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BC4E21" w:rsidRDefault="00BC4E21" w:rsidP="007C6D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Alonso Fonseca: Licenciado </w:t>
            </w:r>
            <w:r w:rsidR="009E2F91">
              <w:rPr>
                <w:rFonts w:asciiTheme="minorHAnsi" w:hAnsiTheme="minorHAnsi" w:cstheme="minorHAnsi"/>
                <w:sz w:val="24"/>
                <w:szCs w:val="24"/>
              </w:rPr>
              <w:t>tel.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: 40936498</w:t>
            </w:r>
          </w:p>
          <w:p w:rsidR="00BC4E21" w:rsidRDefault="00BC4E21" w:rsidP="007C6DC6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BC4E21" w:rsidRPr="007C6DC6" w:rsidRDefault="00BC4E21" w:rsidP="007C6DC6"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Pedro </w:t>
            </w:r>
            <w:r w:rsidR="009E2F91">
              <w:rPr>
                <w:rFonts w:asciiTheme="minorHAnsi" w:hAnsiTheme="minorHAnsi" w:cstheme="minorHAnsi"/>
                <w:sz w:val="24"/>
                <w:szCs w:val="24"/>
              </w:rPr>
              <w:t>Alcantarinas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: </w:t>
            </w:r>
            <w:r w:rsidR="009E2F91">
              <w:rPr>
                <w:rFonts w:asciiTheme="minorHAnsi" w:hAnsiTheme="minorHAnsi" w:cstheme="minorHAnsi"/>
                <w:sz w:val="24"/>
                <w:szCs w:val="24"/>
              </w:rPr>
              <w:t>Maestro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="009E2F91">
              <w:rPr>
                <w:rFonts w:asciiTheme="minorHAnsi" w:hAnsiTheme="minorHAnsi" w:cstheme="minorHAnsi"/>
                <w:sz w:val="24"/>
                <w:szCs w:val="24"/>
              </w:rPr>
              <w:t>tel.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: 48634490</w:t>
            </w:r>
          </w:p>
        </w:tc>
      </w:tr>
      <w:tr w:rsidR="007C6DC6" w:rsidRPr="007C6DC6" w:rsidTr="007C6DC6">
        <w:trPr>
          <w:trHeight w:val="1589"/>
        </w:trPr>
        <w:tc>
          <w:tcPr>
            <w:tcW w:w="3662" w:type="dxa"/>
            <w:vMerge/>
            <w:tcBorders>
              <w:bottom w:val="nil"/>
            </w:tcBorders>
            <w:vAlign w:val="center"/>
          </w:tcPr>
          <w:p w:rsidR="007C6DC6" w:rsidRPr="007C6DC6" w:rsidRDefault="007C6DC6" w:rsidP="007C6DC6">
            <w:pPr>
              <w:pStyle w:val="Textoindependiente"/>
              <w:kinsoku w:val="0"/>
              <w:overflowPunct w:val="0"/>
              <w:ind w:right="-404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7C6DC6" w:rsidRPr="007C6DC6" w:rsidRDefault="007C6DC6" w:rsidP="007C6DC6">
            <w:pPr>
              <w:pStyle w:val="Textoindependiente"/>
              <w:kinsoku w:val="0"/>
              <w:overflowPunct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6607" w:type="dxa"/>
            <w:tcBorders>
              <w:bottom w:val="nil"/>
            </w:tcBorders>
            <w:vAlign w:val="bottom"/>
          </w:tcPr>
          <w:p w:rsidR="007C6DC6" w:rsidRPr="007C6DC6" w:rsidRDefault="007C6DC6" w:rsidP="007C6DC6">
            <w:pPr>
              <w:spacing w:line="216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</w:tbl>
    <w:p w:rsidR="00BC4E21" w:rsidRPr="007C6DC6" w:rsidRDefault="00BC4E21">
      <w:pPr>
        <w:pStyle w:val="Textoindependiente"/>
        <w:rPr>
          <w:rFonts w:asciiTheme="minorHAnsi" w:hAnsiTheme="minorHAnsi" w:cstheme="minorHAnsi"/>
          <w:sz w:val="24"/>
          <w:szCs w:val="24"/>
          <w:lang w:val="es-ES_tradnl"/>
        </w:rPr>
      </w:pPr>
      <w:bookmarkStart w:id="0" w:name="_GoBack"/>
      <w:bookmarkEnd w:id="0"/>
    </w:p>
    <w:sectPr w:rsidR="00BC4E21" w:rsidRPr="007C6DC6" w:rsidSect="00665F95">
      <w:headerReference w:type="default" r:id="rId17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3951" w:rsidRDefault="00143951" w:rsidP="00590471">
      <w:r>
        <w:separator/>
      </w:r>
    </w:p>
  </w:endnote>
  <w:endnote w:type="continuationSeparator" w:id="0">
    <w:p w:rsidR="00143951" w:rsidRDefault="00143951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3951" w:rsidRDefault="00143951" w:rsidP="00590471">
      <w:r>
        <w:separator/>
      </w:r>
    </w:p>
  </w:footnote>
  <w:footnote w:type="continuationSeparator" w:id="0">
    <w:p w:rsidR="00143951" w:rsidRDefault="00143951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471" w:rsidRPr="00665F95" w:rsidRDefault="00310F17" w:rsidP="00060042">
    <w:pPr>
      <w:pStyle w:val="Textoindependiente"/>
    </w:pPr>
    <w:r w:rsidRPr="00CA16E3">
      <w:rPr>
        <w:noProof/>
        <w:lang w:val="en-US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4385452" wp14:editId="449DB4C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cx1="http://schemas.microsoft.com/office/drawing/2015/9/8/chartex"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8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11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13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57861FB" id="Grupo 26" o:spid="_x0000_s1026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1CF9"/>
    <w:rsid w:val="00060042"/>
    <w:rsid w:val="0008685D"/>
    <w:rsid w:val="00090860"/>
    <w:rsid w:val="00112FD7"/>
    <w:rsid w:val="00143951"/>
    <w:rsid w:val="00150ABD"/>
    <w:rsid w:val="001946FC"/>
    <w:rsid w:val="00222466"/>
    <w:rsid w:val="00247254"/>
    <w:rsid w:val="0024753C"/>
    <w:rsid w:val="00251E1A"/>
    <w:rsid w:val="00276026"/>
    <w:rsid w:val="002B1CF9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E158A"/>
    <w:rsid w:val="0053531C"/>
    <w:rsid w:val="00565C77"/>
    <w:rsid w:val="0056708E"/>
    <w:rsid w:val="005801E5"/>
    <w:rsid w:val="00590471"/>
    <w:rsid w:val="005D01FA"/>
    <w:rsid w:val="00653E17"/>
    <w:rsid w:val="00665F95"/>
    <w:rsid w:val="006A08E8"/>
    <w:rsid w:val="006D79A8"/>
    <w:rsid w:val="0072353B"/>
    <w:rsid w:val="007575B6"/>
    <w:rsid w:val="007721CF"/>
    <w:rsid w:val="007B3C81"/>
    <w:rsid w:val="007C6DC6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9E2F91"/>
    <w:rsid w:val="00A31464"/>
    <w:rsid w:val="00A31B16"/>
    <w:rsid w:val="00A33613"/>
    <w:rsid w:val="00A47A8D"/>
    <w:rsid w:val="00A8210C"/>
    <w:rsid w:val="00AA76A8"/>
    <w:rsid w:val="00AC6C7E"/>
    <w:rsid w:val="00B4158A"/>
    <w:rsid w:val="00B6466C"/>
    <w:rsid w:val="00BB1B5D"/>
    <w:rsid w:val="00BC22C7"/>
    <w:rsid w:val="00BC4E21"/>
    <w:rsid w:val="00BD195A"/>
    <w:rsid w:val="00C07240"/>
    <w:rsid w:val="00C14078"/>
    <w:rsid w:val="00CA16E3"/>
    <w:rsid w:val="00CE1E3D"/>
    <w:rsid w:val="00D0373F"/>
    <w:rsid w:val="00D053FA"/>
    <w:rsid w:val="00DC3F0A"/>
    <w:rsid w:val="00E26AED"/>
    <w:rsid w:val="00E73AB8"/>
    <w:rsid w:val="00E90A60"/>
    <w:rsid w:val="00ED47F7"/>
    <w:rsid w:val="00EE7E09"/>
    <w:rsid w:val="00F0223C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tion">
    <w:name w:val="Mention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SmartHyperlink">
    <w:name w:val="Smart Hyperlink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de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de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de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de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de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de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g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AppData\Roaming\Microsoft\Plantillas\Curr&#237;culum%20v&#237;tae%20con%20esferas%20azul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BE0DD1BE80284726B4CA8DD36A229B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17CC70-CB5A-4E28-94B9-73C9EBA8C105}"/>
      </w:docPartPr>
      <w:docPartBody>
        <w:p w:rsidR="00F61584" w:rsidRDefault="006D13A9" w:rsidP="006D13A9">
          <w:pPr>
            <w:pStyle w:val="BE0DD1BE80284726B4CA8DD36A229BDB"/>
          </w:pPr>
          <w:r w:rsidRPr="00F20161">
            <w:t>Referencias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13A9"/>
    <w:rsid w:val="006D13A9"/>
    <w:rsid w:val="009D08BD"/>
    <w:rsid w:val="00A53CFA"/>
    <w:rsid w:val="00F61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B8F7E7256FD4B73A2773CE76597EC6E">
    <w:name w:val="9B8F7E7256FD4B73A2773CE76597EC6E"/>
  </w:style>
  <w:style w:type="paragraph" w:customStyle="1" w:styleId="21E9C4B8AFDB429AAC230E2B26B5819A">
    <w:name w:val="21E9C4B8AFDB429AAC230E2B26B5819A"/>
  </w:style>
  <w:style w:type="paragraph" w:customStyle="1" w:styleId="F45B786B57FA470787AC5491876A1C0D">
    <w:name w:val="F45B786B57FA470787AC5491876A1C0D"/>
  </w:style>
  <w:style w:type="paragraph" w:customStyle="1" w:styleId="BB24D78F22284DD489AB28D597A95C0D">
    <w:name w:val="BB24D78F22284DD489AB28D597A95C0D"/>
  </w:style>
  <w:style w:type="paragraph" w:customStyle="1" w:styleId="EAB48E63550443D687655C5EDC705986">
    <w:name w:val="EAB48E63550443D687655C5EDC705986"/>
  </w:style>
  <w:style w:type="paragraph" w:customStyle="1" w:styleId="248023D3F35E47068F79E1F538D46393">
    <w:name w:val="248023D3F35E47068F79E1F538D46393"/>
  </w:style>
  <w:style w:type="paragraph" w:customStyle="1" w:styleId="CF8A011900D54ABCB9C9DDEEB306A09A">
    <w:name w:val="CF8A011900D54ABCB9C9DDEEB306A09A"/>
  </w:style>
  <w:style w:type="paragraph" w:customStyle="1" w:styleId="E5C29232823A4496BFC8697C0D343CC6">
    <w:name w:val="E5C29232823A4496BFC8697C0D343CC6"/>
  </w:style>
  <w:style w:type="paragraph" w:customStyle="1" w:styleId="9AB84E905B824725B62DF3A94E7FA861">
    <w:name w:val="9AB84E905B824725B62DF3A94E7FA861"/>
  </w:style>
  <w:style w:type="paragraph" w:customStyle="1" w:styleId="9463574ED4EC4C5E8A7981FD9857F66D">
    <w:name w:val="9463574ED4EC4C5E8A7981FD9857F66D"/>
  </w:style>
  <w:style w:type="paragraph" w:customStyle="1" w:styleId="DBDE0B365F444479999206E240F2F8A9">
    <w:name w:val="DBDE0B365F444479999206E240F2F8A9"/>
  </w:style>
  <w:style w:type="paragraph" w:customStyle="1" w:styleId="9A41735A3F434637A29C0DF17C094F4B">
    <w:name w:val="9A41735A3F434637A29C0DF17C094F4B"/>
  </w:style>
  <w:style w:type="paragraph" w:customStyle="1" w:styleId="04FA5741569144F9A4A1286A1D40BAA7">
    <w:name w:val="04FA5741569144F9A4A1286A1D40BAA7"/>
  </w:style>
  <w:style w:type="paragraph" w:customStyle="1" w:styleId="BE7687FDB8D84672A8A32A6D1B76C15C">
    <w:name w:val="BE7687FDB8D84672A8A32A6D1B76C15C"/>
  </w:style>
  <w:style w:type="paragraph" w:customStyle="1" w:styleId="F6087EE55D244C1784993B39914BFC75">
    <w:name w:val="F6087EE55D244C1784993B39914BFC75"/>
  </w:style>
  <w:style w:type="paragraph" w:customStyle="1" w:styleId="562D944596764709AEB30FCCC1D15A75">
    <w:name w:val="562D944596764709AEB30FCCC1D15A75"/>
  </w:style>
  <w:style w:type="paragraph" w:customStyle="1" w:styleId="275E49F4EB9340A69AF654E3456DBA3A">
    <w:name w:val="275E49F4EB9340A69AF654E3456DBA3A"/>
  </w:style>
  <w:style w:type="paragraph" w:customStyle="1" w:styleId="21810D5782B040EAB571EF2E22CC0DFE">
    <w:name w:val="21810D5782B040EAB571EF2E22CC0DFE"/>
  </w:style>
  <w:style w:type="paragraph" w:customStyle="1" w:styleId="273DF22BA44A4BD29BF0E112DA5D1D38">
    <w:name w:val="273DF22BA44A4BD29BF0E112DA5D1D38"/>
  </w:style>
  <w:style w:type="paragraph" w:customStyle="1" w:styleId="63B10D59D49F43F2B49401BADF6FAAFE">
    <w:name w:val="63B10D59D49F43F2B49401BADF6FAAFE"/>
  </w:style>
  <w:style w:type="paragraph" w:customStyle="1" w:styleId="F3297CFE9A4144D994DA363ACA92596C">
    <w:name w:val="F3297CFE9A4144D994DA363ACA92596C"/>
  </w:style>
  <w:style w:type="paragraph" w:customStyle="1" w:styleId="78079361A142425BB90C562E2A803658">
    <w:name w:val="78079361A142425BB90C562E2A803658"/>
  </w:style>
  <w:style w:type="paragraph" w:customStyle="1" w:styleId="B10EA19366BB48A39A9AC9395BA6442A">
    <w:name w:val="B10EA19366BB48A39A9AC9395BA6442A"/>
  </w:style>
  <w:style w:type="paragraph" w:customStyle="1" w:styleId="A02ECD5F22DC4443A1C848355F41385C">
    <w:name w:val="A02ECD5F22DC4443A1C848355F41385C"/>
  </w:style>
  <w:style w:type="paragraph" w:customStyle="1" w:styleId="6D92BF8D4CDF47E58CF9FA464D9640C0">
    <w:name w:val="6D92BF8D4CDF47E58CF9FA464D9640C0"/>
  </w:style>
  <w:style w:type="paragraph" w:customStyle="1" w:styleId="52DC67E16DC44B9C90E038EFB8A64D74">
    <w:name w:val="52DC67E16DC44B9C90E038EFB8A64D74"/>
  </w:style>
  <w:style w:type="paragraph" w:customStyle="1" w:styleId="71DDC7A8B19E43E6BBA6CCB0EC942074">
    <w:name w:val="71DDC7A8B19E43E6BBA6CCB0EC942074"/>
  </w:style>
  <w:style w:type="paragraph" w:customStyle="1" w:styleId="CDDDD14FCB2D48E19870F5F7866B096A">
    <w:name w:val="CDDDD14FCB2D48E19870F5F7866B096A"/>
  </w:style>
  <w:style w:type="paragraph" w:customStyle="1" w:styleId="902A50A7C8774029927B2F52BBADF5F6">
    <w:name w:val="902A50A7C8774029927B2F52BBADF5F6"/>
  </w:style>
  <w:style w:type="paragraph" w:customStyle="1" w:styleId="662A39163FA442A1946E6214B15B114B">
    <w:name w:val="662A39163FA442A1946E6214B15B114B"/>
  </w:style>
  <w:style w:type="paragraph" w:customStyle="1" w:styleId="ECA9B3492923468B88B3D9FE7F624089">
    <w:name w:val="ECA9B3492923468B88B3D9FE7F624089"/>
  </w:style>
  <w:style w:type="paragraph" w:customStyle="1" w:styleId="26B4D4F243274957BAB108113B5DDD71">
    <w:name w:val="26B4D4F243274957BAB108113B5DDD71"/>
  </w:style>
  <w:style w:type="paragraph" w:customStyle="1" w:styleId="C44C0D7CE7514EDA81F00FD7F22C7614">
    <w:name w:val="C44C0D7CE7514EDA81F00FD7F22C7614"/>
  </w:style>
  <w:style w:type="character" w:styleId="Textodelmarcadordeposicin">
    <w:name w:val="Placeholder Text"/>
    <w:basedOn w:val="Fuentedeprrafopredeter"/>
    <w:uiPriority w:val="99"/>
    <w:semiHidden/>
    <w:rsid w:val="006D13A9"/>
    <w:rPr>
      <w:rFonts w:ascii="Calibri" w:hAnsi="Calibri" w:cs="Calibri"/>
      <w:color w:val="808080"/>
    </w:rPr>
  </w:style>
  <w:style w:type="paragraph" w:customStyle="1" w:styleId="7E17A58E8A4F46CA98D2DE9403297709">
    <w:name w:val="7E17A58E8A4F46CA98D2DE9403297709"/>
  </w:style>
  <w:style w:type="paragraph" w:customStyle="1" w:styleId="2B249A7F305447D08FFA6702ED5BA23E">
    <w:name w:val="2B249A7F305447D08FFA6702ED5BA23E"/>
    <w:rsid w:val="006D13A9"/>
  </w:style>
  <w:style w:type="paragraph" w:customStyle="1" w:styleId="33885132A10C469FAD3DE7C6AE28A345">
    <w:name w:val="33885132A10C469FAD3DE7C6AE28A345"/>
    <w:rsid w:val="006D13A9"/>
  </w:style>
  <w:style w:type="paragraph" w:customStyle="1" w:styleId="DBE306E08F9D4982AD49B60906123490">
    <w:name w:val="DBE306E08F9D4982AD49B60906123490"/>
    <w:rsid w:val="006D13A9"/>
  </w:style>
  <w:style w:type="paragraph" w:customStyle="1" w:styleId="9BE90DD7C4B74D0B8359E57A9FB03F08">
    <w:name w:val="9BE90DD7C4B74D0B8359E57A9FB03F08"/>
    <w:rsid w:val="006D13A9"/>
  </w:style>
  <w:style w:type="paragraph" w:customStyle="1" w:styleId="984855BC184B43CEADE05ADA10B800BB">
    <w:name w:val="984855BC184B43CEADE05ADA10B800BB"/>
    <w:rsid w:val="006D13A9"/>
  </w:style>
  <w:style w:type="paragraph" w:customStyle="1" w:styleId="C8F8E28191A040EDABFC2EEA8904DCBA">
    <w:name w:val="C8F8E28191A040EDABFC2EEA8904DCBA"/>
    <w:rsid w:val="006D13A9"/>
  </w:style>
  <w:style w:type="paragraph" w:customStyle="1" w:styleId="EFF68B2E3A7941F89EB65EAC586B4367">
    <w:name w:val="EFF68B2E3A7941F89EB65EAC586B4367"/>
    <w:rsid w:val="006D13A9"/>
  </w:style>
  <w:style w:type="paragraph" w:customStyle="1" w:styleId="532E5A521EB8442B92F74DC7E249C563">
    <w:name w:val="532E5A521EB8442B92F74DC7E249C563"/>
    <w:rsid w:val="006D13A9"/>
  </w:style>
  <w:style w:type="paragraph" w:customStyle="1" w:styleId="AF15E492C60B46EA9BF63C185F53B2F3">
    <w:name w:val="AF15E492C60B46EA9BF63C185F53B2F3"/>
    <w:rsid w:val="006D13A9"/>
  </w:style>
  <w:style w:type="paragraph" w:customStyle="1" w:styleId="1B2E9FDDC65441D0A65D5653E35827A5">
    <w:name w:val="1B2E9FDDC65441D0A65D5653E35827A5"/>
    <w:rsid w:val="006D13A9"/>
  </w:style>
  <w:style w:type="paragraph" w:customStyle="1" w:styleId="AD5C770A83744D20914E388DA369C5D9">
    <w:name w:val="AD5C770A83744D20914E388DA369C5D9"/>
    <w:rsid w:val="006D13A9"/>
  </w:style>
  <w:style w:type="paragraph" w:customStyle="1" w:styleId="EF70BBC04C6644B89CA65442B990471C">
    <w:name w:val="EF70BBC04C6644B89CA65442B990471C"/>
    <w:rsid w:val="006D13A9"/>
  </w:style>
  <w:style w:type="paragraph" w:customStyle="1" w:styleId="883EAE46FB294911913DE1ABEA9D9F6B">
    <w:name w:val="883EAE46FB294911913DE1ABEA9D9F6B"/>
    <w:rsid w:val="006D13A9"/>
  </w:style>
  <w:style w:type="paragraph" w:customStyle="1" w:styleId="60A65EA879F44CC28B5655C364C8C16B">
    <w:name w:val="60A65EA879F44CC28B5655C364C8C16B"/>
    <w:rsid w:val="006D13A9"/>
  </w:style>
  <w:style w:type="paragraph" w:customStyle="1" w:styleId="13EF014D29CB44F4B1E664C546663E2C">
    <w:name w:val="13EF014D29CB44F4B1E664C546663E2C"/>
    <w:rsid w:val="006D13A9"/>
  </w:style>
  <w:style w:type="paragraph" w:customStyle="1" w:styleId="091EECE1148545159792D6BA84F5B5F8">
    <w:name w:val="091EECE1148545159792D6BA84F5B5F8"/>
    <w:rsid w:val="006D13A9"/>
  </w:style>
  <w:style w:type="paragraph" w:customStyle="1" w:styleId="6CD5B538E2B2482E921638C6821D636C">
    <w:name w:val="6CD5B538E2B2482E921638C6821D636C"/>
    <w:rsid w:val="006D13A9"/>
  </w:style>
  <w:style w:type="paragraph" w:customStyle="1" w:styleId="3CD4917729FE4FCAA05F79CF8D66CD1C">
    <w:name w:val="3CD4917729FE4FCAA05F79CF8D66CD1C"/>
    <w:rsid w:val="006D13A9"/>
  </w:style>
  <w:style w:type="paragraph" w:customStyle="1" w:styleId="BE0DD1BE80284726B4CA8DD36A229BDB">
    <w:name w:val="BE0DD1BE80284726B4CA8DD36A229BDB"/>
    <w:rsid w:val="006D13A9"/>
  </w:style>
  <w:style w:type="paragraph" w:customStyle="1" w:styleId="23DA4A5C7F0A4FBCB36705852132E211">
    <w:name w:val="23DA4A5C7F0A4FBCB36705852132E211"/>
    <w:rsid w:val="006D13A9"/>
  </w:style>
  <w:style w:type="paragraph" w:customStyle="1" w:styleId="88F0244420954464958DCA5819932793">
    <w:name w:val="88F0244420954464958DCA5819932793"/>
    <w:rsid w:val="006D13A9"/>
  </w:style>
  <w:style w:type="paragraph" w:customStyle="1" w:styleId="0D680B4DC784440FB775CEE8623FE8C5">
    <w:name w:val="0D680B4DC784440FB775CEE8623FE8C5"/>
    <w:rsid w:val="006D13A9"/>
  </w:style>
  <w:style w:type="paragraph" w:customStyle="1" w:styleId="FF0AD4A8301A46A0B951EB0032CEE40C">
    <w:name w:val="FF0AD4A8301A46A0B951EB0032CEE40C"/>
    <w:rsid w:val="006D13A9"/>
  </w:style>
  <w:style w:type="paragraph" w:customStyle="1" w:styleId="7BC928D0EA804019B70664BC10BC6D3E">
    <w:name w:val="7BC928D0EA804019B70664BC10BC6D3E"/>
    <w:rsid w:val="006D13A9"/>
  </w:style>
  <w:style w:type="paragraph" w:customStyle="1" w:styleId="E101003837354DC4A11B1B1EB4778C93">
    <w:name w:val="E101003837354DC4A11B1B1EB4778C93"/>
    <w:rsid w:val="006D13A9"/>
  </w:style>
  <w:style w:type="paragraph" w:customStyle="1" w:styleId="F1670F5F966947C4951829C4266BB55D">
    <w:name w:val="F1670F5F966947C4951829C4266BB55D"/>
    <w:rsid w:val="006D13A9"/>
  </w:style>
  <w:style w:type="paragraph" w:customStyle="1" w:styleId="80C7E74832734D50A4FE856DE0C80F64">
    <w:name w:val="80C7E74832734D50A4FE856DE0C80F64"/>
    <w:rsid w:val="006D13A9"/>
  </w:style>
  <w:style w:type="paragraph" w:customStyle="1" w:styleId="F21FC9C8BCD64FE3BF0A2E1D863105E9">
    <w:name w:val="F21FC9C8BCD64FE3BF0A2E1D863105E9"/>
    <w:rsid w:val="006D13A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</Template>
  <TotalTime>0</TotalTime>
  <Pages>1</Pages>
  <Words>91</Words>
  <Characters>520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2021-04-20T18:55:00Z</dcterms:created>
  <dcterms:modified xsi:type="dcterms:W3CDTF">2021-04-20T18:55:00Z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